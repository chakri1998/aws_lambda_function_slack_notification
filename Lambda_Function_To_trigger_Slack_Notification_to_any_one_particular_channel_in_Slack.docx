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861" w:rsidRDefault="00352861" w:rsidP="00352861">
      <w:pPr>
        <w:pStyle w:val="Header"/>
        <w:jc w:val="center"/>
        <w:rPr>
          <w:rFonts w:ascii="Times New Roman" w:hAnsi="Times New Roman" w:cs="Times New Roman"/>
          <w:b/>
          <w:color w:val="1481AB" w:themeColor="accent1" w:themeShade="BF"/>
          <w:sz w:val="32"/>
          <w:u w:val="single"/>
        </w:rPr>
      </w:pPr>
      <w:r w:rsidRPr="003A2AA6">
        <w:rPr>
          <w:rFonts w:ascii="Times New Roman" w:hAnsi="Times New Roman" w:cs="Times New Roman"/>
          <w:b/>
          <w:color w:val="1481AB" w:themeColor="accent1" w:themeShade="BF"/>
          <w:sz w:val="32"/>
          <w:u w:val="single"/>
        </w:rPr>
        <w:t>Lambda Function To trigger Slack Notification to any one particular channel in Slack</w:t>
      </w:r>
    </w:p>
    <w:p w:rsidR="00BC47E6" w:rsidRPr="00BC47E6" w:rsidRDefault="00BC47E6" w:rsidP="00BC47E6">
      <w:pPr>
        <w:pStyle w:val="Header"/>
        <w:jc w:val="center"/>
        <w:rPr>
          <w:rFonts w:ascii="Times New Roman" w:hAnsi="Times New Roman" w:cs="Times New Roman"/>
          <w:b/>
          <w:sz w:val="48"/>
        </w:rPr>
      </w:pPr>
    </w:p>
    <w:p w:rsidR="00447AA7" w:rsidRDefault="00447AA7" w:rsidP="00447AA7">
      <w:pPr>
        <w:spacing w:line="360" w:lineRule="auto"/>
        <w:jc w:val="both"/>
      </w:pPr>
      <w:r w:rsidRPr="00F1795F">
        <w:rPr>
          <w:b/>
          <w:color w:val="1481AB" w:themeColor="accent1" w:themeShade="BF"/>
        </w:rPr>
        <w:t>Step 1</w:t>
      </w:r>
      <w:r w:rsidRPr="00F1795F">
        <w:rPr>
          <w:color w:val="1481AB" w:themeColor="accent1" w:themeShade="BF"/>
        </w:rPr>
        <w:t>:</w:t>
      </w:r>
      <w:r>
        <w:t xml:space="preserve"> </w:t>
      </w:r>
    </w:p>
    <w:p w:rsidR="00352861" w:rsidRDefault="00352861" w:rsidP="00447AA7">
      <w:pPr>
        <w:spacing w:line="360" w:lineRule="auto"/>
        <w:jc w:val="both"/>
      </w:pPr>
      <w:r w:rsidRPr="00352861">
        <w:t>Add Incoming web hooks app to your slack account and configure that plugin.</w:t>
      </w:r>
    </w:p>
    <w:p w:rsidR="00352861" w:rsidRDefault="00352861" w:rsidP="00447AA7">
      <w:pPr>
        <w:spacing w:line="360" w:lineRule="auto"/>
        <w:jc w:val="both"/>
      </w:pPr>
      <w:r w:rsidRPr="00352861">
        <w:rPr>
          <w:noProof/>
          <w:lang w:eastAsia="en-US"/>
        </w:rPr>
        <w:drawing>
          <wp:inline distT="0" distB="0" distL="0" distR="0">
            <wp:extent cx="4883150" cy="2746772"/>
            <wp:effectExtent l="0" t="0" r="0" b="0"/>
            <wp:docPr id="2" name="Picture 2" descr="C:\Users\M1056276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6276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403" cy="276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A7" w:rsidRDefault="00447AA7" w:rsidP="00447AA7">
      <w:pPr>
        <w:spacing w:line="360" w:lineRule="auto"/>
        <w:jc w:val="both"/>
      </w:pPr>
      <w:r w:rsidRPr="00F1795F">
        <w:rPr>
          <w:b/>
          <w:color w:val="1481AB" w:themeColor="accent1" w:themeShade="BF"/>
        </w:rPr>
        <w:t>Step 2</w:t>
      </w:r>
      <w:r w:rsidRPr="00F1795F">
        <w:rPr>
          <w:color w:val="1481AB" w:themeColor="accent1" w:themeShade="BF"/>
        </w:rPr>
        <w:t>:</w:t>
      </w:r>
      <w:r>
        <w:t xml:space="preserve"> </w:t>
      </w:r>
    </w:p>
    <w:p w:rsidR="00447AA7" w:rsidRDefault="00352861" w:rsidP="00447AA7">
      <w:pPr>
        <w:spacing w:line="360" w:lineRule="auto"/>
        <w:jc w:val="both"/>
      </w:pPr>
      <w:proofErr w:type="gramStart"/>
      <w:r w:rsidRPr="00352861">
        <w:t>open</w:t>
      </w:r>
      <w:proofErr w:type="gramEnd"/>
      <w:r w:rsidRPr="00352861">
        <w:t xml:space="preserve"> cloud watch alarm in </w:t>
      </w:r>
      <w:proofErr w:type="spellStart"/>
      <w:r w:rsidRPr="00352861">
        <w:t>aws</w:t>
      </w:r>
      <w:proofErr w:type="spellEnd"/>
      <w:r w:rsidRPr="00352861">
        <w:t xml:space="preserve"> console and create a</w:t>
      </w:r>
      <w:r>
        <w:t>n</w:t>
      </w:r>
      <w:r w:rsidRPr="00352861">
        <w:t xml:space="preserve"> alarm.</w:t>
      </w:r>
    </w:p>
    <w:p w:rsidR="00352861" w:rsidRPr="00F80A0C" w:rsidRDefault="00352861" w:rsidP="00447AA7">
      <w:pPr>
        <w:spacing w:line="360" w:lineRule="auto"/>
        <w:jc w:val="both"/>
        <w:rPr>
          <w:i/>
        </w:rPr>
      </w:pPr>
      <w:r w:rsidRPr="00352861">
        <w:rPr>
          <w:i/>
          <w:noProof/>
          <w:lang w:eastAsia="en-US"/>
        </w:rPr>
        <w:drawing>
          <wp:inline distT="0" distB="0" distL="0" distR="0">
            <wp:extent cx="4857750" cy="2732485"/>
            <wp:effectExtent l="0" t="0" r="0" b="0"/>
            <wp:docPr id="4" name="Picture 4" descr="C:\Users\M1056276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6276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95" cy="274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861" w:rsidRDefault="00352861" w:rsidP="00447AA7">
      <w:pPr>
        <w:spacing w:line="360" w:lineRule="auto"/>
        <w:jc w:val="both"/>
        <w:rPr>
          <w:b/>
          <w:color w:val="1481AB" w:themeColor="accent1" w:themeShade="BF"/>
        </w:rPr>
      </w:pPr>
    </w:p>
    <w:p w:rsidR="00352861" w:rsidRDefault="00352861" w:rsidP="00447AA7">
      <w:pPr>
        <w:spacing w:line="360" w:lineRule="auto"/>
        <w:jc w:val="both"/>
        <w:rPr>
          <w:b/>
          <w:color w:val="1481AB" w:themeColor="accent1" w:themeShade="BF"/>
        </w:rPr>
      </w:pPr>
    </w:p>
    <w:p w:rsidR="00447AA7" w:rsidRPr="00F1795F" w:rsidRDefault="00447AA7" w:rsidP="00447AA7">
      <w:pPr>
        <w:spacing w:line="360" w:lineRule="auto"/>
        <w:jc w:val="both"/>
        <w:rPr>
          <w:color w:val="1481AB" w:themeColor="accent1" w:themeShade="BF"/>
        </w:rPr>
      </w:pPr>
      <w:r w:rsidRPr="00F1795F">
        <w:rPr>
          <w:b/>
          <w:color w:val="1481AB" w:themeColor="accent1" w:themeShade="BF"/>
        </w:rPr>
        <w:lastRenderedPageBreak/>
        <w:t>Step 3</w:t>
      </w:r>
      <w:r w:rsidRPr="00F1795F">
        <w:rPr>
          <w:color w:val="1481AB" w:themeColor="accent1" w:themeShade="BF"/>
        </w:rPr>
        <w:t xml:space="preserve">: </w:t>
      </w:r>
    </w:p>
    <w:p w:rsidR="00352861" w:rsidRDefault="00352861" w:rsidP="00447AA7">
      <w:pPr>
        <w:spacing w:line="360" w:lineRule="auto"/>
        <w:jc w:val="both"/>
      </w:pPr>
      <w:r w:rsidRPr="00352861">
        <w:t>Select an SNS topic to that alarm and select the action to perform on ec2.</w:t>
      </w:r>
    </w:p>
    <w:p w:rsidR="00352861" w:rsidRDefault="00352861" w:rsidP="00447AA7">
      <w:pPr>
        <w:spacing w:line="360" w:lineRule="auto"/>
        <w:jc w:val="both"/>
        <w:rPr>
          <w:b/>
          <w:color w:val="1481AB" w:themeColor="accent1" w:themeShade="BF"/>
        </w:rPr>
      </w:pPr>
      <w:r w:rsidRPr="00352861">
        <w:rPr>
          <w:b/>
          <w:noProof/>
          <w:color w:val="1481AB" w:themeColor="accent1" w:themeShade="BF"/>
          <w:lang w:eastAsia="en-US"/>
        </w:rPr>
        <w:drawing>
          <wp:inline distT="0" distB="0" distL="0" distR="0">
            <wp:extent cx="5168900" cy="2907506"/>
            <wp:effectExtent l="0" t="0" r="0" b="7620"/>
            <wp:docPr id="8" name="Picture 8" descr="C:\Users\M1056276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6276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68" cy="292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861">
        <w:rPr>
          <w:b/>
          <w:noProof/>
          <w:color w:val="1481AB" w:themeColor="accent1" w:themeShade="BF"/>
          <w:lang w:eastAsia="en-US"/>
        </w:rPr>
        <w:drawing>
          <wp:inline distT="0" distB="0" distL="0" distR="0">
            <wp:extent cx="5211232" cy="2931319"/>
            <wp:effectExtent l="0" t="0" r="8890" b="2540"/>
            <wp:docPr id="7" name="Picture 7" descr="C:\Users\M1056276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6276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02" cy="294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A7" w:rsidRPr="00F1795F" w:rsidRDefault="00447AA7" w:rsidP="00447AA7">
      <w:pPr>
        <w:spacing w:line="360" w:lineRule="auto"/>
        <w:jc w:val="both"/>
        <w:rPr>
          <w:color w:val="1481AB" w:themeColor="accent1" w:themeShade="BF"/>
        </w:rPr>
      </w:pPr>
      <w:r w:rsidRPr="00F1795F">
        <w:rPr>
          <w:b/>
          <w:color w:val="1481AB" w:themeColor="accent1" w:themeShade="BF"/>
        </w:rPr>
        <w:t>Step 4</w:t>
      </w:r>
      <w:r w:rsidRPr="00F1795F">
        <w:rPr>
          <w:color w:val="1481AB" w:themeColor="accent1" w:themeShade="BF"/>
        </w:rPr>
        <w:t xml:space="preserve">: </w:t>
      </w:r>
    </w:p>
    <w:p w:rsidR="00447AA7" w:rsidRDefault="00352861" w:rsidP="00447AA7">
      <w:pPr>
        <w:spacing w:line="360" w:lineRule="auto"/>
        <w:jc w:val="both"/>
      </w:pPr>
      <w:proofErr w:type="gramStart"/>
      <w:r w:rsidRPr="00352861">
        <w:t>give</w:t>
      </w:r>
      <w:proofErr w:type="gramEnd"/>
      <w:r w:rsidRPr="00352861">
        <w:t xml:space="preserve"> a proper name to the alarm.</w:t>
      </w:r>
    </w:p>
    <w:p w:rsidR="00447AA7" w:rsidRPr="00F1795F" w:rsidRDefault="00447AA7" w:rsidP="00447AA7">
      <w:pPr>
        <w:spacing w:line="360" w:lineRule="auto"/>
        <w:jc w:val="both"/>
        <w:rPr>
          <w:color w:val="1481AB" w:themeColor="accent1" w:themeShade="BF"/>
        </w:rPr>
      </w:pPr>
      <w:r w:rsidRPr="00F1795F">
        <w:rPr>
          <w:b/>
          <w:color w:val="1481AB" w:themeColor="accent1" w:themeShade="BF"/>
        </w:rPr>
        <w:t>Step 5</w:t>
      </w:r>
      <w:r w:rsidRPr="00F1795F">
        <w:rPr>
          <w:color w:val="1481AB" w:themeColor="accent1" w:themeShade="BF"/>
        </w:rPr>
        <w:t xml:space="preserve">: </w:t>
      </w:r>
    </w:p>
    <w:p w:rsidR="00D43FD8" w:rsidRDefault="00BB343C" w:rsidP="00447AA7">
      <w:pPr>
        <w:spacing w:line="360" w:lineRule="auto"/>
        <w:jc w:val="both"/>
      </w:pPr>
      <w:proofErr w:type="gramStart"/>
      <w:r w:rsidRPr="00BB343C">
        <w:t>open</w:t>
      </w:r>
      <w:proofErr w:type="gramEnd"/>
      <w:r w:rsidRPr="00BB343C">
        <w:t xml:space="preserve"> </w:t>
      </w:r>
      <w:proofErr w:type="spellStart"/>
      <w:r w:rsidRPr="00BB343C">
        <w:t>aws</w:t>
      </w:r>
      <w:proofErr w:type="spellEnd"/>
      <w:r w:rsidRPr="00BB343C">
        <w:t xml:space="preserve"> lambda in the console.</w:t>
      </w:r>
    </w:p>
    <w:p w:rsidR="00BB343C" w:rsidRDefault="00BB343C" w:rsidP="00447AA7">
      <w:pPr>
        <w:spacing w:line="360" w:lineRule="auto"/>
        <w:jc w:val="both"/>
      </w:pPr>
    </w:p>
    <w:p w:rsidR="00BB343C" w:rsidRDefault="00BB343C" w:rsidP="00447AA7">
      <w:pPr>
        <w:spacing w:line="360" w:lineRule="auto"/>
        <w:jc w:val="both"/>
        <w:rPr>
          <w:b/>
        </w:rPr>
      </w:pPr>
    </w:p>
    <w:p w:rsidR="00447AA7" w:rsidRPr="00F1795F" w:rsidRDefault="00447AA7" w:rsidP="00447AA7">
      <w:pPr>
        <w:spacing w:line="360" w:lineRule="auto"/>
        <w:jc w:val="both"/>
        <w:rPr>
          <w:color w:val="1481AB" w:themeColor="accent1" w:themeShade="BF"/>
        </w:rPr>
      </w:pPr>
      <w:r w:rsidRPr="00F1795F">
        <w:rPr>
          <w:b/>
          <w:color w:val="1481AB" w:themeColor="accent1" w:themeShade="BF"/>
        </w:rPr>
        <w:lastRenderedPageBreak/>
        <w:t>Step 6</w:t>
      </w:r>
      <w:r w:rsidRPr="00F1795F">
        <w:rPr>
          <w:color w:val="1481AB" w:themeColor="accent1" w:themeShade="BF"/>
        </w:rPr>
        <w:t xml:space="preserve">: </w:t>
      </w:r>
    </w:p>
    <w:p w:rsidR="00447AA7" w:rsidRDefault="00BB343C" w:rsidP="00447AA7">
      <w:pPr>
        <w:spacing w:line="360" w:lineRule="auto"/>
        <w:jc w:val="both"/>
      </w:pPr>
      <w:proofErr w:type="gramStart"/>
      <w:r w:rsidRPr="00BB343C">
        <w:t>create</w:t>
      </w:r>
      <w:proofErr w:type="gramEnd"/>
      <w:r w:rsidRPr="00BB343C">
        <w:t xml:space="preserve"> a function to send notification to slack.</w:t>
      </w:r>
    </w:p>
    <w:p w:rsidR="00BB343C" w:rsidRPr="00F1795F" w:rsidRDefault="00BB343C" w:rsidP="00BB343C">
      <w:pPr>
        <w:spacing w:line="360" w:lineRule="auto"/>
        <w:jc w:val="both"/>
        <w:rPr>
          <w:color w:val="1481AB" w:themeColor="accent1" w:themeShade="BF"/>
        </w:rPr>
      </w:pPr>
      <w:r>
        <w:rPr>
          <w:b/>
          <w:color w:val="1481AB" w:themeColor="accent1" w:themeShade="BF"/>
        </w:rPr>
        <w:t>Step 7</w:t>
      </w:r>
      <w:r w:rsidRPr="00F1795F">
        <w:rPr>
          <w:color w:val="1481AB" w:themeColor="accent1" w:themeShade="BF"/>
        </w:rPr>
        <w:t xml:space="preserve">: </w:t>
      </w:r>
    </w:p>
    <w:p w:rsidR="00BB343C" w:rsidRDefault="00BB343C" w:rsidP="00BB343C">
      <w:pPr>
        <w:spacing w:line="360" w:lineRule="auto"/>
        <w:jc w:val="both"/>
      </w:pPr>
      <w:proofErr w:type="gramStart"/>
      <w:r w:rsidRPr="00BB343C">
        <w:t>select</w:t>
      </w:r>
      <w:proofErr w:type="gramEnd"/>
      <w:r w:rsidRPr="00BB343C">
        <w:t xml:space="preserve"> runtime in python 3.6</w:t>
      </w:r>
      <w:r>
        <w:t>.</w:t>
      </w:r>
    </w:p>
    <w:p w:rsidR="00BB343C" w:rsidRDefault="00BB343C" w:rsidP="00BB343C">
      <w:pPr>
        <w:spacing w:line="360" w:lineRule="auto"/>
        <w:jc w:val="both"/>
      </w:pPr>
      <w:r w:rsidRPr="00BB343C">
        <w:rPr>
          <w:noProof/>
          <w:lang w:eastAsia="en-US"/>
        </w:rPr>
        <w:drawing>
          <wp:inline distT="0" distB="0" distL="0" distR="0">
            <wp:extent cx="4651022" cy="2616200"/>
            <wp:effectExtent l="0" t="0" r="0" b="0"/>
            <wp:docPr id="9" name="Picture 9" descr="C:\Users\M1056276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56276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44" cy="262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3C" w:rsidRPr="00F1795F" w:rsidRDefault="00BB343C" w:rsidP="00BB343C">
      <w:pPr>
        <w:spacing w:line="360" w:lineRule="auto"/>
        <w:jc w:val="both"/>
        <w:rPr>
          <w:color w:val="1481AB" w:themeColor="accent1" w:themeShade="BF"/>
        </w:rPr>
      </w:pPr>
      <w:r>
        <w:rPr>
          <w:b/>
          <w:color w:val="1481AB" w:themeColor="accent1" w:themeShade="BF"/>
        </w:rPr>
        <w:t>Step 8</w:t>
      </w:r>
      <w:r w:rsidRPr="00F1795F">
        <w:rPr>
          <w:color w:val="1481AB" w:themeColor="accent1" w:themeShade="BF"/>
        </w:rPr>
        <w:t xml:space="preserve">: </w:t>
      </w:r>
    </w:p>
    <w:p w:rsidR="00BB343C" w:rsidRDefault="00BB343C" w:rsidP="00BB343C">
      <w:pPr>
        <w:spacing w:line="360" w:lineRule="auto"/>
        <w:jc w:val="both"/>
      </w:pPr>
      <w:proofErr w:type="gramStart"/>
      <w:r w:rsidRPr="00BB343C">
        <w:t>add</w:t>
      </w:r>
      <w:proofErr w:type="gramEnd"/>
      <w:r w:rsidRPr="00BB343C">
        <w:t xml:space="preserve"> trigger to the function select </w:t>
      </w:r>
      <w:proofErr w:type="spellStart"/>
      <w:r w:rsidRPr="00BB343C">
        <w:t>sns</w:t>
      </w:r>
      <w:proofErr w:type="spellEnd"/>
      <w:r w:rsidRPr="00BB343C">
        <w:t xml:space="preserve"> topic which we have</w:t>
      </w:r>
      <w:r>
        <w:t xml:space="preserve"> configured to </w:t>
      </w:r>
      <w:proofErr w:type="spellStart"/>
      <w:r>
        <w:t>cloudwatch</w:t>
      </w:r>
      <w:proofErr w:type="spellEnd"/>
      <w:r>
        <w:t xml:space="preserve"> alarm</w:t>
      </w:r>
      <w:r w:rsidRPr="00BB343C">
        <w:t>.</w:t>
      </w:r>
    </w:p>
    <w:p w:rsidR="00BB343C" w:rsidRDefault="00BB343C" w:rsidP="00BB343C">
      <w:pPr>
        <w:spacing w:line="360" w:lineRule="auto"/>
        <w:jc w:val="both"/>
      </w:pPr>
      <w:r w:rsidRPr="00BB343C">
        <w:rPr>
          <w:noProof/>
          <w:lang w:eastAsia="en-US"/>
        </w:rPr>
        <w:drawing>
          <wp:inline distT="0" distB="0" distL="0" distR="0">
            <wp:extent cx="3022600" cy="1745933"/>
            <wp:effectExtent l="0" t="0" r="6350" b="6985"/>
            <wp:docPr id="10" name="Picture 10" descr="C:\Users\M1056276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56276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078" cy="177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43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B343C">
        <w:rPr>
          <w:noProof/>
          <w:lang w:eastAsia="en-US"/>
        </w:rPr>
        <w:drawing>
          <wp:inline distT="0" distB="0" distL="0" distR="0">
            <wp:extent cx="3065519" cy="1753156"/>
            <wp:effectExtent l="0" t="0" r="1905" b="0"/>
            <wp:docPr id="11" name="Picture 11" descr="C:\Users\M1056276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56276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58" cy="178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3C" w:rsidRDefault="00BB343C" w:rsidP="00BB343C">
      <w:pPr>
        <w:spacing w:line="360" w:lineRule="auto"/>
        <w:jc w:val="both"/>
        <w:rPr>
          <w:b/>
          <w:color w:val="1481AB" w:themeColor="accent1" w:themeShade="BF"/>
        </w:rPr>
      </w:pPr>
    </w:p>
    <w:p w:rsidR="00BB343C" w:rsidRDefault="00BB343C" w:rsidP="00BB343C">
      <w:pPr>
        <w:spacing w:line="360" w:lineRule="auto"/>
        <w:jc w:val="both"/>
        <w:rPr>
          <w:b/>
          <w:color w:val="1481AB" w:themeColor="accent1" w:themeShade="BF"/>
        </w:rPr>
      </w:pPr>
    </w:p>
    <w:p w:rsidR="00BB343C" w:rsidRDefault="00BB343C" w:rsidP="00BB343C">
      <w:pPr>
        <w:spacing w:line="360" w:lineRule="auto"/>
        <w:jc w:val="both"/>
        <w:rPr>
          <w:b/>
          <w:color w:val="1481AB" w:themeColor="accent1" w:themeShade="BF"/>
        </w:rPr>
      </w:pPr>
    </w:p>
    <w:p w:rsidR="00BB343C" w:rsidRDefault="00BB343C" w:rsidP="00BB343C">
      <w:pPr>
        <w:spacing w:line="360" w:lineRule="auto"/>
        <w:jc w:val="both"/>
        <w:rPr>
          <w:b/>
          <w:color w:val="1481AB" w:themeColor="accent1" w:themeShade="BF"/>
        </w:rPr>
      </w:pPr>
    </w:p>
    <w:p w:rsidR="00BB343C" w:rsidRDefault="00BB343C" w:rsidP="00BB343C">
      <w:pPr>
        <w:spacing w:line="360" w:lineRule="auto"/>
        <w:jc w:val="both"/>
        <w:rPr>
          <w:b/>
          <w:color w:val="1481AB" w:themeColor="accent1" w:themeShade="BF"/>
        </w:rPr>
      </w:pPr>
    </w:p>
    <w:p w:rsidR="00BB343C" w:rsidRDefault="00BB343C" w:rsidP="00BB343C">
      <w:pPr>
        <w:spacing w:line="360" w:lineRule="auto"/>
        <w:jc w:val="both"/>
        <w:rPr>
          <w:b/>
          <w:color w:val="1481AB" w:themeColor="accent1" w:themeShade="BF"/>
        </w:rPr>
      </w:pPr>
    </w:p>
    <w:p w:rsidR="00BB343C" w:rsidRPr="00F1795F" w:rsidRDefault="00BB343C" w:rsidP="00BB343C">
      <w:pPr>
        <w:spacing w:line="360" w:lineRule="auto"/>
        <w:jc w:val="both"/>
        <w:rPr>
          <w:color w:val="1481AB" w:themeColor="accent1" w:themeShade="BF"/>
        </w:rPr>
      </w:pPr>
      <w:r>
        <w:rPr>
          <w:b/>
          <w:color w:val="1481AB" w:themeColor="accent1" w:themeShade="BF"/>
        </w:rPr>
        <w:lastRenderedPageBreak/>
        <w:t>Step 9</w:t>
      </w:r>
      <w:r w:rsidRPr="00F1795F">
        <w:rPr>
          <w:color w:val="1481AB" w:themeColor="accent1" w:themeShade="BF"/>
        </w:rPr>
        <w:t xml:space="preserve">: </w:t>
      </w:r>
    </w:p>
    <w:p w:rsidR="00BB343C" w:rsidRDefault="00BB343C" w:rsidP="00BB343C">
      <w:pPr>
        <w:spacing w:line="360" w:lineRule="auto"/>
        <w:jc w:val="both"/>
      </w:pPr>
      <w:r w:rsidRPr="00BB343C">
        <w:t>Copy</w:t>
      </w:r>
      <w:r>
        <w:t xml:space="preserve"> and</w:t>
      </w:r>
      <w:r w:rsidRPr="00BB343C">
        <w:t xml:space="preserve"> paste this code in edit code inline.</w:t>
      </w:r>
    </w:p>
    <w:p w:rsidR="00BB343C" w:rsidRDefault="00BB343C" w:rsidP="00BB343C">
      <w:pPr>
        <w:spacing w:line="360" w:lineRule="auto"/>
        <w:jc w:val="both"/>
      </w:pPr>
      <w:r w:rsidRPr="00BB343C">
        <w:rPr>
          <w:noProof/>
          <w:lang w:eastAsia="en-US"/>
        </w:rPr>
        <w:drawing>
          <wp:inline distT="0" distB="0" distL="0" distR="0">
            <wp:extent cx="3911600" cy="2200275"/>
            <wp:effectExtent l="0" t="0" r="0" b="9525"/>
            <wp:docPr id="12" name="Picture 12" descr="C:\Users\M1056276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1056276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13" cy="220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3C" w:rsidRDefault="00BB343C" w:rsidP="00BB343C">
      <w:pPr>
        <w:spacing w:line="360" w:lineRule="auto"/>
        <w:jc w:val="both"/>
        <w:rPr>
          <w:color w:val="1481AB" w:themeColor="accent1" w:themeShade="BF"/>
        </w:rPr>
      </w:pPr>
      <w:r>
        <w:rPr>
          <w:b/>
          <w:color w:val="1481AB" w:themeColor="accent1" w:themeShade="BF"/>
        </w:rPr>
        <w:t>Code</w:t>
      </w:r>
      <w:r w:rsidRPr="00F1795F">
        <w:rPr>
          <w:color w:val="1481AB" w:themeColor="accent1" w:themeShade="BF"/>
        </w:rPr>
        <w:t>:</w:t>
      </w:r>
    </w:p>
    <w:p w:rsidR="00835C1D" w:rsidRDefault="00835C1D" w:rsidP="00BB343C">
      <w:pPr>
        <w:spacing w:line="360" w:lineRule="auto"/>
        <w:jc w:val="both"/>
        <w:rPr>
          <w:color w:val="1481AB" w:themeColor="accent1" w:themeShade="BF"/>
        </w:rPr>
      </w:pPr>
      <w:r>
        <w:rPr>
          <w:b/>
          <w:u w:val="single"/>
        </w:rPr>
        <w:t xml:space="preserve">Note: </w:t>
      </w:r>
      <w:r>
        <w:t xml:space="preserve"> </w:t>
      </w:r>
      <w:r w:rsidRPr="00835C1D">
        <w:t xml:space="preserve">change your </w:t>
      </w:r>
      <w:proofErr w:type="spellStart"/>
      <w:r w:rsidRPr="00835C1D">
        <w:t>webhook</w:t>
      </w:r>
      <w:proofErr w:type="spellEnd"/>
      <w:r w:rsidRPr="00835C1D">
        <w:t xml:space="preserve"> </w:t>
      </w:r>
      <w:proofErr w:type="spellStart"/>
      <w:proofErr w:type="gramStart"/>
      <w:r w:rsidRPr="00835C1D">
        <w:t>url</w:t>
      </w:r>
      <w:proofErr w:type="spellEnd"/>
      <w:proofErr w:type="gramEnd"/>
      <w:r w:rsidRPr="00835C1D">
        <w:t xml:space="preserve"> and channel name accordingly.</w:t>
      </w:r>
    </w:p>
    <w:p w:rsidR="00BB343C" w:rsidRDefault="00BB343C" w:rsidP="00BB343C">
      <w:pPr>
        <w:spacing w:line="360" w:lineRule="auto"/>
        <w:jc w:val="both"/>
      </w:pPr>
      <w:r>
        <w:t>Please refer to the code I attached in the mail.</w:t>
      </w:r>
    </w:p>
    <w:p w:rsidR="00835C1D" w:rsidRDefault="00835C1D" w:rsidP="00BB343C">
      <w:pPr>
        <w:spacing w:line="360" w:lineRule="auto"/>
        <w:jc w:val="both"/>
      </w:pPr>
    </w:p>
    <w:p w:rsidR="00BB343C" w:rsidRPr="00F1795F" w:rsidRDefault="00BB343C" w:rsidP="00BB343C">
      <w:pPr>
        <w:spacing w:line="360" w:lineRule="auto"/>
        <w:jc w:val="both"/>
        <w:rPr>
          <w:color w:val="1481AB" w:themeColor="accent1" w:themeShade="BF"/>
        </w:rPr>
      </w:pPr>
      <w:r>
        <w:rPr>
          <w:b/>
          <w:color w:val="1481AB" w:themeColor="accent1" w:themeShade="BF"/>
        </w:rPr>
        <w:t>Step 10</w:t>
      </w:r>
      <w:r w:rsidRPr="00F1795F">
        <w:rPr>
          <w:color w:val="1481AB" w:themeColor="accent1" w:themeShade="BF"/>
        </w:rPr>
        <w:t xml:space="preserve">: </w:t>
      </w:r>
    </w:p>
    <w:p w:rsidR="00BB343C" w:rsidRDefault="00835C1D" w:rsidP="00BB343C">
      <w:pPr>
        <w:spacing w:line="360" w:lineRule="auto"/>
        <w:jc w:val="both"/>
      </w:pPr>
      <w:proofErr w:type="gramStart"/>
      <w:r w:rsidRPr="00835C1D">
        <w:t>save</w:t>
      </w:r>
      <w:proofErr w:type="gramEnd"/>
      <w:r w:rsidRPr="00835C1D">
        <w:t xml:space="preserve"> and test the function you get </w:t>
      </w:r>
      <w:proofErr w:type="spellStart"/>
      <w:r w:rsidRPr="00835C1D">
        <w:t>a</w:t>
      </w:r>
      <w:proofErr w:type="spellEnd"/>
      <w:r w:rsidRPr="00835C1D">
        <w:t xml:space="preserve"> alert in the </w:t>
      </w:r>
      <w:r>
        <w:t>channel</w:t>
      </w:r>
      <w:r w:rsidR="00BB343C" w:rsidRPr="00BB343C">
        <w:t>.</w:t>
      </w:r>
    </w:p>
    <w:p w:rsidR="00835C1D" w:rsidRDefault="00835C1D" w:rsidP="00BB343C">
      <w:pPr>
        <w:spacing w:line="360" w:lineRule="auto"/>
        <w:jc w:val="both"/>
      </w:pPr>
      <w:r w:rsidRPr="00835C1D">
        <w:rPr>
          <w:noProof/>
          <w:lang w:eastAsia="en-US"/>
        </w:rPr>
        <w:drawing>
          <wp:inline distT="0" distB="0" distL="0" distR="0">
            <wp:extent cx="3879850" cy="2182416"/>
            <wp:effectExtent l="0" t="0" r="6350" b="8890"/>
            <wp:docPr id="13" name="Picture 13" descr="C:\Users\M1056276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1056276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298" cy="219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A7" w:rsidRDefault="00447AA7" w:rsidP="0083089F">
      <w:pPr>
        <w:ind w:left="720"/>
        <w:jc w:val="both"/>
      </w:pPr>
    </w:p>
    <w:p w:rsidR="0083089F" w:rsidRDefault="0083089F" w:rsidP="0083089F">
      <w:pPr>
        <w:ind w:left="720"/>
        <w:jc w:val="both"/>
      </w:pPr>
    </w:p>
    <w:p w:rsidR="0083089F" w:rsidRDefault="0083089F" w:rsidP="0083089F">
      <w:pPr>
        <w:ind w:left="720"/>
        <w:jc w:val="right"/>
      </w:pPr>
      <w:r w:rsidRPr="0083089F">
        <w:rPr>
          <w:b/>
        </w:rPr>
        <w:t>Date</w:t>
      </w:r>
      <w:r w:rsidR="00835C1D">
        <w:t>: 23</w:t>
      </w:r>
      <w:r w:rsidR="00835C1D">
        <w:rPr>
          <w:vertAlign w:val="superscript"/>
        </w:rPr>
        <w:t>rd</w:t>
      </w:r>
      <w:r>
        <w:t xml:space="preserve"> April 2020</w:t>
      </w:r>
      <w:r w:rsidR="00835C1D">
        <w:t>,</w:t>
      </w:r>
    </w:p>
    <w:p w:rsidR="0083089F" w:rsidRDefault="0083089F" w:rsidP="0083089F">
      <w:pPr>
        <w:ind w:left="720"/>
        <w:jc w:val="right"/>
      </w:pPr>
      <w:bookmarkStart w:id="0" w:name="_GoBack"/>
      <w:bookmarkEnd w:id="0"/>
      <w:r w:rsidRPr="0083089F">
        <w:rPr>
          <w:b/>
        </w:rPr>
        <w:t>Facilitator</w:t>
      </w:r>
      <w:r>
        <w:t>: Devarakonda Chakradhar</w:t>
      </w:r>
    </w:p>
    <w:sectPr w:rsidR="0083089F" w:rsidSect="000102B6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8A6" w:rsidRDefault="00CB18A6">
      <w:pPr>
        <w:spacing w:after="0" w:line="240" w:lineRule="auto"/>
      </w:pPr>
      <w:r>
        <w:separator/>
      </w:r>
    </w:p>
  </w:endnote>
  <w:endnote w:type="continuationSeparator" w:id="0">
    <w:p w:rsidR="00CB18A6" w:rsidRDefault="00CB1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MS Gothic"/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26D" w:rsidRPr="00544235" w:rsidRDefault="00317906">
    <w:pPr>
      <w:pStyle w:val="Footer"/>
      <w:rPr>
        <w:color w:val="335B74" w:themeColor="text2"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33A3E79" wp14:editId="2C7B6FAA">
              <wp:simplePos x="0" y="0"/>
              <wp:positionH relativeFrom="column">
                <wp:posOffset>-715645</wp:posOffset>
              </wp:positionH>
              <wp:positionV relativeFrom="paragraph">
                <wp:posOffset>154305</wp:posOffset>
              </wp:positionV>
              <wp:extent cx="7833207" cy="447841"/>
              <wp:effectExtent l="0" t="0" r="0" b="9525"/>
              <wp:wrapNone/>
              <wp:docPr id="5" name="Rectangle 5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4AE191" id="Rectangle 5" o:spid="_x0000_s1026" alt="decorative element" style="position:absolute;margin-left:-56.35pt;margin-top:12.15pt;width:616.8pt;height:3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d947wIAAG4GAAAOAAAAZHJzL2Uyb0RvYy54bWysVUtPGzEQvlfqf7B8L7sJoQkRGxSBqCrR&#10;goCKs/HaWUu2x7WdB/31HdvZJaWIQ9XLxva8v/lmcna+M5pshA8KbENHRzUlwnJolV019MfD1acZ&#10;JSEy2zINVjT0WQR6vvj44Wzr5mIMHehWeIJObJhvXUO7GN28qgLvhGHhCJywKJTgDYt49auq9WyL&#10;3o2uxnX9udqCb50HLkLA18sipIvsX0rB442UQUSiG4q5xfz1+fuUvtXijM1XnrlO8X0a7B+yMExZ&#10;DDq4umSRkbVXf7kyinsIIOMRB1OBlIqLXANWM6pfVXPfMSdyLQhOcANM4f+55d83t56otqEnlFhm&#10;sEV3CBqzKy0IPrUicISrFRw8i2ojiNDCCBsTclsX5ujg3t36/S3gMcGwk96kXyyQ7DLazwPaYhcJ&#10;x8fp7Ph4XE8p4SibTKazySg5rV6snQ/xiwBD0qGhHhPLILPNdYhFtVfZY99eKa2J1AqpZJFwlHiI&#10;jyp2GUokaGlSQPtsEYgDRLPOz5l04kJ7smFIF8Y51tnntAqHBqcndf2uUVLWa/MN2uJsmg1KzkOc&#10;XGxyjDWv+py0sgThx1zrGQbBMCRwpgW2KOfC5lFpkZpUvCF5c9U5ok1fCwmFItX4UqU+lc7kU3zW&#10;omjfCYm9x16M3wMg6YaOtaKUkirJg4NZ/1mKtugwaUuMP/gumA+ab4G710+mIg/tYPwuyKXEwSJH&#10;BhsHY6Ms+Lcq00NbZdHvQSrQJJSeoH3GyUD6ZPoGx68UsvCahXjLPO4I7AvuvXiDH6lh21DYnyjp&#10;wP966z3p4+iilJIt7pyGhp9r5pGl+qtFGp6OJpO0pPJlcjId48UfSp4OJXZtLgB5OkKCOJ6PST/q&#10;/ig9mEdcj8sUFUXMcozdUB59f7mIZRfiguViucxquJgci9f23vF+YNKUPewemXf7UYw4xN+h309s&#10;/moii27qh4XlOoJUmawvuO7xxqVWyF8WcNqah/es9fI3sfgNAAD//wMAUEsDBBQABgAIAAAAIQDg&#10;pZam4gAAAAsBAAAPAAAAZHJzL2Rvd25yZXYueG1sTI9RS8MwFIXfBf9DuIJvW5o6Z1ebDhUrDERY&#10;FZ+z5q6tNjelSbv6782e9PFyPs75bradTccmHFxrSYJYRsCQKqtbqiV8vBeLBJjzirTqLKGEH3Sw&#10;zS8vMpVqe6I9TqWvWSghlyoJjfd9yrmrGjTKLW2PFLKjHYzy4Rxqrgd1CuWm43EUrblRLYWFRvX4&#10;1GD1XY5Gws5+ffLXl3Kq1o/H2/2YFG/PhZDy+mp+uAfmcfZ/MJz1gzrkwelgR9KOdRIWQsR3gZUQ&#10;r26AnQkRRxtgBwmbVQI8z/j/H/JfAAAA//8DAFBLAQItABQABgAIAAAAIQC2gziS/gAAAOEBAAAT&#10;AAAAAAAAAAAAAAAAAAAAAABbQ29udGVudF9UeXBlc10ueG1sUEsBAi0AFAAGAAgAAAAhADj9If/W&#10;AAAAlAEAAAsAAAAAAAAAAAAAAAAALwEAAF9yZWxzLy5yZWxzUEsBAi0AFAAGAAgAAAAhAFzx33jv&#10;AgAAbgYAAA4AAAAAAAAAAAAAAAAALgIAAGRycy9lMm9Eb2MueG1sUEsBAi0AFAAGAAgAAAAhAOCl&#10;lqbiAAAACwEAAA8AAAAAAAAAAAAAAAAASQUAAGRycy9kb3ducmV2LnhtbFBLBQYAAAAABAAEAPMA&#10;AABYBgAAAAA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  <w:r w:rsidR="00DA4A43" w:rsidRPr="00544235">
      <w:rPr>
        <w:color w:val="335B74" w:themeColor="text2"/>
      </w:rPr>
      <w:fldChar w:fldCharType="begin"/>
    </w:r>
    <w:r w:rsidR="00DA4A43" w:rsidRPr="00544235">
      <w:rPr>
        <w:color w:val="335B74" w:themeColor="text2"/>
      </w:rPr>
      <w:instrText xml:space="preserve"> PAGE   \* MERGEFORMAT </w:instrText>
    </w:r>
    <w:r w:rsidR="00DA4A43" w:rsidRPr="00544235">
      <w:rPr>
        <w:color w:val="335B74" w:themeColor="text2"/>
      </w:rPr>
      <w:fldChar w:fldCharType="separate"/>
    </w:r>
    <w:r w:rsidR="00835C1D">
      <w:rPr>
        <w:noProof/>
        <w:color w:val="335B74" w:themeColor="text2"/>
      </w:rPr>
      <w:t>4</w:t>
    </w:r>
    <w:r w:rsidR="00DA4A43" w:rsidRPr="00544235">
      <w:rPr>
        <w:noProof/>
        <w:color w:val="335B74" w:themeColor="text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3BC" w:rsidRDefault="007823BC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8CD3753" wp14:editId="13D01BEF">
              <wp:simplePos x="0" y="0"/>
              <wp:positionH relativeFrom="page">
                <wp:align>left</wp:align>
              </wp:positionH>
              <wp:positionV relativeFrom="paragraph">
                <wp:posOffset>144508</wp:posOffset>
              </wp:positionV>
              <wp:extent cx="7833207" cy="447841"/>
              <wp:effectExtent l="0" t="0" r="0" b="9525"/>
              <wp:wrapNone/>
              <wp:docPr id="3" name="Rectangle 3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89FDB1" id="Rectangle 3" o:spid="_x0000_s1026" alt="decorative element" style="position:absolute;margin-left:0;margin-top:11.4pt;width:616.8pt;height:35.25pt;z-index:251667456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F4J7wIAAG4GAAAOAAAAZHJzL2Uyb0RvYy54bWysVUtPGzEQvlfqf7B8L7sJoQkRGxSBqCrR&#10;goCKs/HaWUu2x7WdB/31HdvZJaWIQ9XLxva8v/lmcna+M5pshA8KbENHRzUlwnJolV019MfD1acZ&#10;JSEy2zINVjT0WQR6vvj44Wzr5mIMHehWeIJObJhvXUO7GN28qgLvhGHhCJywKJTgDYt49auq9WyL&#10;3o2uxnX9udqCb50HLkLA18sipIvsX0rB442UQUSiG4q5xfz1+fuUvtXijM1XnrlO8X0a7B+yMExZ&#10;DDq4umSRkbVXf7kyinsIIOMRB1OBlIqLXANWM6pfVXPfMSdyLQhOcANM4f+55d83t56otqHHlFhm&#10;sEV3CBqzKy0IPrUicISrFRw8i2ojiNDCCBsTclsX5ujg3t36/S3gMcGwk96kXyyQ7DLazwPaYhcJ&#10;x8fp7Ph4XE8p4SibTKazySg5rV6snQ/xiwBD0qGhHhPLILPNdYhFtVfZY99eKa2J1AqpZJFwlHiI&#10;jyp2GUokaGlSQPtsEYgDRLPOz5l04kJ7smFIF8Y51tnntAqHBqcndf2uUVLWa/MN2uJsmg1KzkOc&#10;XGxyjDWv+py0sgThx1zrGQbBMCRwpgW2KOfC5lFpkZpUvCF5c9U5ok1fCwmFItX4UqU+lc7kU3zW&#10;omjfCYm9x16M3wMg6YaOtaKUkirJg4NZ/1mKtugwaUuMP/gumA+ab4G710+mIg/tYPwuyKXEwSJH&#10;BhsHY6Ms+Lcq00NbZdHvQSrQJJSeoH3GyUD6ZPoGx68UsvCahXjLPO4I7AvuvXiDH6lh21DYnyjp&#10;wP966z3p4+iilJIt7pyGhp9r5pGl+qtFGp6OJpO0pPJlcjId48UfSp4OJXZtLgB5OkKCOJ6PST/q&#10;/ig9mEdcj8sUFUXMcozdUB59f7mIZRfiguViucxquJgci9f23vF+YNKUPewemXf7UYw4xN+h309s&#10;/moii27qh4XlOoJUmawvuO7xxqVWyF8WcNqah/es9fI3sfgNAAD//wMAUEsDBBQABgAIAAAAIQBL&#10;uw793QAAAAcBAAAPAAAAZHJzL2Rvd25yZXYueG1sTM/BSsNAEAbgu+A7LCN4s5smGGrMpKgYQZBC&#10;o3jeZqdJNDsbsps0vr3bkx6Hf/jnm3y7mF7MNLrOMsJ6FYEgrq3uuEH4eC9vNiCcV6xVb5kQfsjB&#10;tri8yFWm7Yn3NFe+EaGEXaYQWu+HTEpXt2SUW9mBOGRHOxrlwzg2Uo/qFMpNL+MoSqVRHYcLrRro&#10;qaX6u5oMwqv9+pRvL9Vcp4/H2/20KXfP5Rrx+mp5uAfhafF/y3DmBzoUwXSwE2sneoTwiEeI4+A/&#10;p3GSpCAOCHdJArLI5X9/8QsAAP//AwBQSwECLQAUAAYACAAAACEAtoM4kv4AAADhAQAAEwAAAAAA&#10;AAAAAAAAAAAAAAAAW0NvbnRlbnRfVHlwZXNdLnhtbFBLAQItABQABgAIAAAAIQA4/SH/1gAAAJQB&#10;AAALAAAAAAAAAAAAAAAAAC8BAABfcmVscy8ucmVsc1BLAQItABQABgAIAAAAIQAzhF4J7wIAAG4G&#10;AAAOAAAAAAAAAAAAAAAAAC4CAABkcnMvZTJvRG9jLnhtbFBLAQItABQABgAIAAAAIQBLuw793QAA&#10;AAcBAAAPAAAAAAAAAAAAAAAAAEkFAABkcnMvZG93bnJldi54bWxQSwUGAAAAAAQABADzAAAAUwYA&#10;AAAA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8A6" w:rsidRDefault="00CB18A6">
      <w:pPr>
        <w:spacing w:after="0" w:line="240" w:lineRule="auto"/>
      </w:pPr>
      <w:r>
        <w:separator/>
      </w:r>
    </w:p>
  </w:footnote>
  <w:footnote w:type="continuationSeparator" w:id="0">
    <w:p w:rsidR="00CB18A6" w:rsidRDefault="00CB1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2B6" w:rsidRDefault="000102B6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3A3E79" wp14:editId="2C7B6FAA">
              <wp:simplePos x="0" y="0"/>
              <wp:positionH relativeFrom="column">
                <wp:posOffset>-715645</wp:posOffset>
              </wp:positionH>
              <wp:positionV relativeFrom="paragraph">
                <wp:posOffset>-457200</wp:posOffset>
              </wp:positionV>
              <wp:extent cx="7833207" cy="447841"/>
              <wp:effectExtent l="0" t="0" r="0" b="9525"/>
              <wp:wrapNone/>
              <wp:docPr id="6" name="Rectangle 6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977C2BC" id="Rectangle 6" o:spid="_x0000_s1026" alt="decorative element" style="position:absolute;margin-left:-56.35pt;margin-top:-36pt;width:616.8pt;height:3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et8AIAAG4GAAAOAAAAZHJzL2Uyb0RvYy54bWysVU1PGzEQvVfqf7B8L7sJgYSIDYpAVJUo&#10;IKDibLx21pLX49pONumv79jOLilFHKpeNrbn+82byfnFttVkI5xXYCo6OiopEYZDrcyqoj+err/M&#10;KPGBmZppMKKiO+HpxeLzp/POzsUYGtC1cASdGD/vbEWbEOy8KDxvRMv8EVhhUCjBtSzg1a2K2rEO&#10;vbe6GJfladGBq60DLrzH16sspIvkX0rBw52UXgSiK4q5hfR16fsSv8XinM1XjtlG8X0a7B+yaJky&#10;GHRwdcUCI2un/nLVKu7AgwxHHNoCpFRcpBqwmlH5pprHhlmRakFwvB1g8v/PLb/d3Dui6oqeUmJY&#10;iy16QNCYWWlB8KkWniNcteDgWFAbQYQWrTAhItdZP0cHj/be7W8ejxGGrXRt/MUCyTahvRvQFttA&#10;OD5OZ8fH43JKCUfZZDKdTUbRafFqbZ0PXwW0JB4q6jCxBDLb3PiQVXuVPfb1tdKaSK2QSgYJR4mD&#10;8KxCk6BEguYmebRPFp5YQDTL9JxIJy61IxuGdGGcY519Tit/aHB2UpYfGkVlvW6/Q52dTZNBznmI&#10;k4qNjrHmVZ+TVoYg/JhrOcMgGIZ4zrTAFqVc2DwoLWKTsjckb6o6RTTxayCikKUaX4rYp9yZdAo7&#10;LbL2g5DYe+zF+CMAoq5vWC1yKbGSNDiY9Z+laIMOo7bE+IPvjPmg+R64e/1oKtLQDsYfgpxLHCxS&#10;ZDBhMG6VAfdeZXpoq8z6PUgZmojSC9Q7nAykT6Kvt/xaIQtvmA/3zOGOwL7g3gt3+JEauorC/kRJ&#10;A+7Xe+9RH0cXpZR0uHMq6n+umUOW6m8GaXg2mkzikkqXycl0jBd3KHk5lJh1ewnI0xESxPJ0jPpB&#10;90fpoH3G9biMUVHEDMfYFeXB9ZfLkHchLlgulsukhovJsnBjHi3vByZO2dP2mTm7H8WAQ3wL/X5i&#10;8zcTmXVjPwws1wGkSmR9xXWPNy61TP68gOPWPLwnrde/icVvAAAA//8DAFBLAwQUAAYACAAAACEA&#10;6THrD+EAAAAMAQAADwAAAGRycy9kb3ducmV2LnhtbEyPX0vDMBTF3wW/Q7iCb1uawv7YNR0qVhBk&#10;sCp7zpq7ttrclCbt6rc3fdK3ezg/zj0n3U+mZSP2rrEkQSwjYEil1Q1VEj4/8sUWmPOKtGotoYQf&#10;dLDPbm9SlWh7pSOOha9YCCGXKAm1913CuStrNMotbYcUvIvtjfJB9hXXvbqGcNPyOIrW3KiGwoda&#10;dfhcY/ldDEbCm/068ffXYizXT5fVcdjmh5dcSHl/Nz3ugHmc/B8Mc/1QHbLQ6WwH0o61EhZCxJvA&#10;hmsTh1UzIuLoAdh5NlfAs5T/H5H9AgAA//8DAFBLAQItABQABgAIAAAAIQC2gziS/gAAAOEBAAAT&#10;AAAAAAAAAAAAAAAAAAAAAABbQ29udGVudF9UeXBlc10ueG1sUEsBAi0AFAAGAAgAAAAhADj9If/W&#10;AAAAlAEAAAsAAAAAAAAAAAAAAAAALwEAAF9yZWxzLy5yZWxzUEsBAi0AFAAGAAgAAAAhAMvIp63w&#10;AgAAbgYAAA4AAAAAAAAAAAAAAAAALgIAAGRycy9lMm9Eb2MueG1sUEsBAi0AFAAGAAgAAAAhAOkx&#10;6w/hAAAADAEAAA8AAAAAAAAAAAAAAAAASgUAAGRycy9kb3ducmV2LnhtbFBLBQYAAAAABAAEAPMA&#10;AABYBgAAAAA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CA9" w:rsidRDefault="007823BC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F185C7B" wp14:editId="44A0CDB3">
              <wp:simplePos x="0" y="0"/>
              <wp:positionH relativeFrom="column">
                <wp:posOffset>-667657</wp:posOffset>
              </wp:positionH>
              <wp:positionV relativeFrom="paragraph">
                <wp:posOffset>-447675</wp:posOffset>
              </wp:positionV>
              <wp:extent cx="7833207" cy="447841"/>
              <wp:effectExtent l="0" t="0" r="0" b="9525"/>
              <wp:wrapNone/>
              <wp:docPr id="1" name="Rectangle 1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B2BDB2" id="Rectangle 1" o:spid="_x0000_s1026" alt="decorative element" style="position:absolute;margin-left:-52.55pt;margin-top:-35.25pt;width:616.8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GQ7QIAAG4GAAAOAAAAZHJzL2Uyb0RvYy54bWysVctOGzEU3VfqP1jel5mE0ISICYpAVJVo&#10;QUDF2njsjCWPPbWdB/36HtuZIaWIRdXNxPY993XuI2fnu1aTjXBeWVPR0VFJiTDc1sqsKvrj4erT&#10;jBIfmKmZtkZU9Fl4er74+OFs283F2DZW18IRGDF+vu0q2oTQzYvC80a0zB/ZThgIpXUtC7i6VVE7&#10;toX1VhfjsvxcbK2rO2e58B6vl1lIF8m+lIKHGym9CERXFLGF9HXp+xS/xeKMzVeOdY3i+zDYP0TR&#10;MmXgdDB1yQIja6f+MtUq7qy3Mhxx2xZWSsVFygHZjMpX2dw3rBMpF5Dju4Em///M8u+bW0dUjdpR&#10;YliLEt2BNGZWWhA81cJz0FULbh0LaiOI0KIVJkTmtp2fw8B9d+v2N49jpGEnXRt/kSDZJbafB7bF&#10;LhCOx+ns+HhcTinhkE0m09lkFI0WL9qd8+GLsC2Jh4o6BJZIZptrHzK0h+y5r6+U1kRqhVYyaDhK&#10;nA2PKjSJyphkAnro5wPpLNgs03NqOnGhHdkwtAvjHHn2Ma38ocLpSVm+qxTBet1+s3U2Nk0KOebB&#10;T0o2GkbOqz4mrQwB/Yi1nMEJ3BDPmRapRDDA5kFpEYuUraF5U9bJo4lfYyMLWarxUsQ65cqkU3jW&#10;IqPvhETtUYvxewRErG9YLXIqMZM0OIj6z1S0gcGIlvA/2M6cD8i3yN3jo6pIQzsov0tyTnHQSJ6t&#10;CYNyq4x1b2Wmh7LKjO9JytRElp5s/YzJQPuk9vUdv1Lowmvmwy1z2BGoC/ZeuMFHarutqN2fKGms&#10;+/XWe8RjdCGlZIudU1H/c80culR/NWjD09FkEpdUukxOpmNc3KHk6VBi1u2FRZ9iShFdOkZ80P1R&#10;Ots+Yj0uo1eImOHwXVEeXH+5CHkXYsFysVwmGBZTx8K1ue94PzBxyh52j8x1+1EMGOLvtt9PbP5q&#10;IjM21sPY5TpYqVKzvvC65xtLLTd/XsBxax7eE+rlb2LxGwAA//8DAFBLAwQUAAYACAAAACEARVbY&#10;d98AAAAKAQAADwAAAGRycy9kb3ducmV2LnhtbEyPwUrEMBCG74LvEEbwtptkoWupTRcVKwgibBXP&#10;2Wa2rTZJadJufXtnT+vtH+bjn2/y3WJ7NuMYOu8UyLUAhq72pnONgs+PcpUCC1E7o3vvUMEvBtgV&#10;11e5zow/uT3OVWwYlbiQaQVtjEPGeahbtDqs/YCOdkc/Wh1pHBtuRn2ictvzjRBbbnXn6EKrB3xq&#10;sf6pJqvg1X9/8beXaq63j8dkP6Xl+3Mplbq9WR7ugUVc4gWGsz6pQ0FOBz85E1ivYCVFIomldCcS&#10;YGdEblJKBwUCeJHz/y8UfwAAAP//AwBQSwECLQAUAAYACAAAACEAtoM4kv4AAADhAQAAEwAAAAAA&#10;AAAAAAAAAAAAAAAAW0NvbnRlbnRfVHlwZXNdLnhtbFBLAQItABQABgAIAAAAIQA4/SH/1gAAAJQB&#10;AAALAAAAAAAAAAAAAAAAAC8BAABfcmVscy8ucmVsc1BLAQItABQABgAIAAAAIQApVfGQ7QIAAG4G&#10;AAAOAAAAAAAAAAAAAAAAAC4CAABkcnMvZTJvRG9jLnhtbFBLAQItABQABgAIAAAAIQBFVth33wAA&#10;AAoBAAAPAAAAAAAAAAAAAAAAAEcFAABkcnMvZG93bnJldi54bWxQSwUGAAAAAAQABADzAAAAUwYA&#10;AAAA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640C7"/>
    <w:multiLevelType w:val="hybridMultilevel"/>
    <w:tmpl w:val="B8CE2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3B8"/>
    <w:rsid w:val="000102B6"/>
    <w:rsid w:val="0001495E"/>
    <w:rsid w:val="0001626D"/>
    <w:rsid w:val="00020201"/>
    <w:rsid w:val="00040852"/>
    <w:rsid w:val="000506B4"/>
    <w:rsid w:val="0008674B"/>
    <w:rsid w:val="00096EA6"/>
    <w:rsid w:val="0010367C"/>
    <w:rsid w:val="001B655A"/>
    <w:rsid w:val="00235791"/>
    <w:rsid w:val="00263E07"/>
    <w:rsid w:val="00291FA2"/>
    <w:rsid w:val="002E6287"/>
    <w:rsid w:val="003071E6"/>
    <w:rsid w:val="00317906"/>
    <w:rsid w:val="00352861"/>
    <w:rsid w:val="003A2AA6"/>
    <w:rsid w:val="003C520B"/>
    <w:rsid w:val="00447AA7"/>
    <w:rsid w:val="004738ED"/>
    <w:rsid w:val="0048066F"/>
    <w:rsid w:val="004B13B1"/>
    <w:rsid w:val="00524B92"/>
    <w:rsid w:val="00544235"/>
    <w:rsid w:val="00560F76"/>
    <w:rsid w:val="0058317D"/>
    <w:rsid w:val="00683414"/>
    <w:rsid w:val="006C6939"/>
    <w:rsid w:val="007038AD"/>
    <w:rsid w:val="007164F1"/>
    <w:rsid w:val="00722FFB"/>
    <w:rsid w:val="00736BDC"/>
    <w:rsid w:val="007520BE"/>
    <w:rsid w:val="007606A5"/>
    <w:rsid w:val="00774716"/>
    <w:rsid w:val="007823BC"/>
    <w:rsid w:val="007D34D7"/>
    <w:rsid w:val="0083089F"/>
    <w:rsid w:val="00835C1D"/>
    <w:rsid w:val="00840C37"/>
    <w:rsid w:val="00844354"/>
    <w:rsid w:val="008962D9"/>
    <w:rsid w:val="008C6D8D"/>
    <w:rsid w:val="009E5AB0"/>
    <w:rsid w:val="00A0376B"/>
    <w:rsid w:val="00A448C1"/>
    <w:rsid w:val="00A473B8"/>
    <w:rsid w:val="00AA7AA0"/>
    <w:rsid w:val="00AE735A"/>
    <w:rsid w:val="00AF4D71"/>
    <w:rsid w:val="00B44271"/>
    <w:rsid w:val="00B72464"/>
    <w:rsid w:val="00BB343C"/>
    <w:rsid w:val="00BC47E6"/>
    <w:rsid w:val="00BD1FC7"/>
    <w:rsid w:val="00C135AE"/>
    <w:rsid w:val="00C34F93"/>
    <w:rsid w:val="00C455D8"/>
    <w:rsid w:val="00C5399C"/>
    <w:rsid w:val="00CA6B4F"/>
    <w:rsid w:val="00CB18A6"/>
    <w:rsid w:val="00D43FD8"/>
    <w:rsid w:val="00D44054"/>
    <w:rsid w:val="00D45644"/>
    <w:rsid w:val="00DA4A43"/>
    <w:rsid w:val="00DC5883"/>
    <w:rsid w:val="00DC5CA9"/>
    <w:rsid w:val="00DE5ED9"/>
    <w:rsid w:val="00DF3520"/>
    <w:rsid w:val="00E37225"/>
    <w:rsid w:val="00EA1A7F"/>
    <w:rsid w:val="00EA417A"/>
    <w:rsid w:val="00F1795F"/>
    <w:rsid w:val="00F60B22"/>
    <w:rsid w:val="00F80A0C"/>
    <w:rsid w:val="00F847A8"/>
    <w:rsid w:val="00FD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6FC7D3"/>
  <w15:chartTrackingRefBased/>
  <w15:docId w15:val="{7A876A79-093F-4D34-A04A-69B450BF2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0C37"/>
    <w:rPr>
      <w:color w:val="404040" w:themeColor="text1" w:themeTint="BF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0102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1CADE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0102B6"/>
    <w:pPr>
      <w:spacing w:after="1680"/>
      <w:contextualSpacing/>
    </w:pPr>
    <w:rPr>
      <w:rFonts w:asciiTheme="majorHAnsi" w:hAnsiTheme="majorHAnsi"/>
      <w:b/>
      <w:caps/>
      <w:color w:val="FFFFFF" w:themeColor="background1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0102B6"/>
    <w:rPr>
      <w:rFonts w:asciiTheme="majorHAnsi" w:hAnsiTheme="majorHAnsi"/>
      <w:b/>
      <w:caps/>
      <w:color w:val="FFFFFF" w:themeColor="background1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0102B6"/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0102B6"/>
    <w:rPr>
      <w:rFonts w:asciiTheme="majorHAnsi" w:eastAsiaTheme="majorEastAsia" w:hAnsiTheme="majorHAnsi" w:cstheme="majorBidi"/>
      <w:color w:val="1CADE4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  <w:jc w:val="right"/>
    </w:pPr>
    <w:rPr>
      <w:color w:val="1CADE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CADE4" w:themeColor="accen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840C37"/>
    <w:pPr>
      <w:numPr>
        <w:numId w:val="3"/>
      </w:numPr>
      <w:spacing w:before="100" w:after="100" w:line="240" w:lineRule="auto"/>
      <w:contextualSpacing/>
    </w:pPr>
    <w:rPr>
      <w:szCs w:val="21"/>
    </w:rPr>
  </w:style>
  <w:style w:type="paragraph" w:styleId="Header">
    <w:name w:val="header"/>
    <w:basedOn w:val="Normal"/>
    <w:link w:val="HeaderChar"/>
    <w:uiPriority w:val="99"/>
    <w:rsid w:val="0054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2B6"/>
    <w:rPr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DC5CA9"/>
    <w:rPr>
      <w:color w:val="808080"/>
    </w:rPr>
  </w:style>
  <w:style w:type="paragraph" w:customStyle="1" w:styleId="Details">
    <w:name w:val="Details"/>
    <w:basedOn w:val="Normal"/>
    <w:qFormat/>
    <w:rsid w:val="00840C37"/>
    <w:pPr>
      <w:spacing w:before="360"/>
      <w:contextualSpacing/>
    </w:pPr>
    <w:rPr>
      <w:color w:val="auto"/>
      <w:sz w:val="30"/>
    </w:rPr>
  </w:style>
  <w:style w:type="paragraph" w:styleId="NoSpacing">
    <w:name w:val="No Spacing"/>
    <w:uiPriority w:val="99"/>
    <w:qFormat/>
    <w:rsid w:val="0048066F"/>
    <w:pPr>
      <w:spacing w:after="0" w:line="240" w:lineRule="auto"/>
    </w:pPr>
    <w:rPr>
      <w:color w:val="404040" w:themeColor="text1" w:themeTint="BF"/>
      <w:sz w:val="24"/>
      <w:szCs w:val="20"/>
    </w:rPr>
  </w:style>
  <w:style w:type="paragraph" w:styleId="ListParagraph">
    <w:name w:val="List Paragraph"/>
    <w:basedOn w:val="Normal"/>
    <w:uiPriority w:val="34"/>
    <w:qFormat/>
    <w:rsid w:val="00447AA7"/>
    <w:pPr>
      <w:spacing w:after="160" w:line="259" w:lineRule="auto"/>
      <w:ind w:left="720"/>
      <w:contextualSpacing/>
    </w:pPr>
    <w:rPr>
      <w:rFonts w:eastAsiaTheme="minorHAnsi"/>
      <w:color w:val="auto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722FFB"/>
    <w:rPr>
      <w:color w:val="6EAC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1056212\AppData\Roaming\Microsoft\Templates\Education%20minutes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3AFB461-0670-44F6-A0E0-FEEB7D8A6E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D12675-D78A-439E-8491-64F8D62988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27B9BB-1AEF-4951-BFBA-F9133C80F3E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minutes</Template>
  <TotalTime>21</TotalTime>
  <Pages>4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Saicharan Uppari</dc:creator>
  <cp:keywords/>
  <dc:description/>
  <cp:lastModifiedBy>Devarakonda Chakradhar</cp:lastModifiedBy>
  <cp:revision>3</cp:revision>
  <cp:lastPrinted>2020-04-12T11:29:00Z</cp:lastPrinted>
  <dcterms:created xsi:type="dcterms:W3CDTF">2020-04-23T11:37:00Z</dcterms:created>
  <dcterms:modified xsi:type="dcterms:W3CDTF">2020-04-23T11:57:00Z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